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="400" w:leftChars="0"/>
        <w:jc w:val="center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高创集群</w:t>
      </w:r>
      <w:r>
        <w:rPr>
          <w:rFonts w:hint="eastAsia" w:asciiTheme="majorEastAsia" w:hAnsiTheme="majorEastAsia" w:cstheme="majorEastAsia"/>
          <w:lang w:val="en-US" w:eastAsia="zh-CN"/>
        </w:rPr>
        <w:t>&amp;项目部署</w:t>
      </w:r>
      <w:r>
        <w:rPr>
          <w:rFonts w:hint="eastAsia" w:asciiTheme="majorEastAsia" w:hAnsiTheme="majorEastAsia" w:eastAsiaTheme="majorEastAsia" w:cstheme="majorEastAsia"/>
          <w:lang w:val="en-US" w:eastAsia="zh-CN"/>
        </w:rPr>
        <w:t>指导书</w:t>
      </w:r>
    </w:p>
    <w:p>
      <w:pPr>
        <w:pStyle w:val="2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分布式集群搭建</w:t>
      </w:r>
    </w:p>
    <w:p>
      <w:pPr>
        <w:pStyle w:val="3"/>
        <w:ind w:left="0" w:leftChars="0" w:firstLine="400" w:firstLineChars="0"/>
      </w:pPr>
      <w:r>
        <w:rPr>
          <w:rFonts w:hint="eastAsia"/>
          <w:lang w:val="en-US" w:eastAsia="zh-CN"/>
        </w:rPr>
        <w:t>机器</w:t>
      </w:r>
      <w:r>
        <w:rPr>
          <w:rFonts w:hint="eastAsia"/>
        </w:rPr>
        <w:t>准备</w:t>
      </w:r>
    </w:p>
    <w:p>
      <w:r>
        <w:t>准备机器</w:t>
      </w:r>
      <w:r>
        <w:rPr>
          <w:rFonts w:hint="eastAsia"/>
          <w:lang w:eastAsia="zh-CN"/>
        </w:rPr>
        <w:t>（</w:t>
      </w:r>
      <w:r>
        <w:rPr>
          <w:rFonts w:hint="eastAsia" w:asciiTheme="majorEastAsia" w:hAnsiTheme="majorEastAsia" w:eastAsiaTheme="majorEastAsia" w:cstheme="majorEastAsia"/>
        </w:rPr>
        <w:t>以3 台机器为例）</w:t>
      </w:r>
    </w:p>
    <w:tbl>
      <w:tblPr>
        <w:tblStyle w:val="12"/>
        <w:tblW w:w="4920" w:type="dxa"/>
        <w:tblInd w:w="22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7"/>
        <w:gridCol w:w="21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7" w:type="dxa"/>
          </w:tcPr>
          <w:p>
            <w:pPr>
              <w:tabs>
                <w:tab w:val="left" w:pos="987"/>
              </w:tabs>
              <w:ind w:left="0" w:leftChars="0" w:firstLine="0" w:firstLineChars="0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主机名（hostname）</w:t>
            </w:r>
          </w:p>
        </w:tc>
        <w:tc>
          <w:tcPr>
            <w:tcW w:w="2153" w:type="dxa"/>
          </w:tcPr>
          <w:p>
            <w:pPr>
              <w:ind w:left="0" w:leftChars="0" w:firstLine="0" w:firstLineChars="0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7" w:type="dxa"/>
            <w:vAlign w:val="top"/>
          </w:tcPr>
          <w:p>
            <w:pPr>
              <w:tabs>
                <w:tab w:val="left" w:pos="987"/>
              </w:tabs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s181</w:t>
            </w:r>
          </w:p>
        </w:tc>
        <w:tc>
          <w:tcPr>
            <w:tcW w:w="2153" w:type="dxa"/>
            <w:vAlign w:val="top"/>
          </w:tcPr>
          <w:p>
            <w:pPr>
              <w:tabs>
                <w:tab w:val="left" w:pos="987"/>
              </w:tabs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172.18.18.181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7" w:type="dxa"/>
            <w:vAlign w:val="top"/>
          </w:tcPr>
          <w:p>
            <w:pPr>
              <w:tabs>
                <w:tab w:val="left" w:pos="987"/>
              </w:tabs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s182</w:t>
            </w:r>
          </w:p>
        </w:tc>
        <w:tc>
          <w:tcPr>
            <w:tcW w:w="2153" w:type="dxa"/>
            <w:vAlign w:val="top"/>
          </w:tcPr>
          <w:p>
            <w:pPr>
              <w:tabs>
                <w:tab w:val="left" w:pos="987"/>
              </w:tabs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172.18.18.182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7" w:type="dxa"/>
            <w:vAlign w:val="top"/>
          </w:tcPr>
          <w:p>
            <w:pPr>
              <w:tabs>
                <w:tab w:val="left" w:pos="987"/>
              </w:tabs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s183</w:t>
            </w:r>
          </w:p>
        </w:tc>
        <w:tc>
          <w:tcPr>
            <w:tcW w:w="2153" w:type="dxa"/>
            <w:vAlign w:val="top"/>
          </w:tcPr>
          <w:p>
            <w:pPr>
              <w:tabs>
                <w:tab w:val="left" w:pos="987"/>
              </w:tabs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172.18.18.183</w:t>
            </w:r>
          </w:p>
        </w:tc>
      </w:tr>
    </w:tbl>
    <w:p/>
    <w:p>
      <w:p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</w:t>
      </w:r>
      <w:r>
        <w:rPr>
          <w:rFonts w:hint="eastAsia"/>
          <w:lang w:val="en-US" w:eastAsia="zh-CN"/>
        </w:rPr>
        <w:t>：本指导书中所有与ip相关的配置均为此3台机器，部署时请根据实际情况配置</w:t>
      </w:r>
    </w:p>
    <w:p>
      <w:pPr>
        <w:pStyle w:val="3"/>
        <w:ind w:left="0" w:leftChars="0" w:firstLine="400" w:firstLineChars="0"/>
        <w:rPr>
          <w:rFonts w:hint="eastAsia"/>
        </w:rPr>
      </w:pPr>
      <w:r>
        <w:rPr>
          <w:rFonts w:hint="eastAsia"/>
          <w:lang w:val="en-US" w:eastAsia="zh-CN"/>
        </w:rPr>
        <w:t>准备</w:t>
      </w:r>
      <w:r>
        <w:rPr>
          <w:rFonts w:hint="eastAsia"/>
        </w:rPr>
        <w:t>集群</w:t>
      </w:r>
      <w:r>
        <w:rPr>
          <w:rFonts w:hint="eastAsia"/>
          <w:lang w:val="en-US" w:eastAsia="zh-CN"/>
        </w:rPr>
        <w:t>部署</w:t>
      </w:r>
      <w:r>
        <w:rPr>
          <w:rFonts w:hint="eastAsia"/>
        </w:rPr>
        <w:t>脚本及</w:t>
      </w:r>
      <w:r>
        <w:t>安装包</w:t>
      </w:r>
    </w:p>
    <w:p>
      <w:pPr>
        <w:pStyle w:val="4"/>
        <w:ind w:left="0" w:leftChars="0" w:firstLine="567" w:firstLineChars="0"/>
        <w:rPr>
          <w:rFonts w:hint="eastAsia"/>
        </w:rPr>
      </w:pPr>
      <w:r>
        <w:rPr>
          <w:rFonts w:hint="eastAsia"/>
          <w:lang w:val="en-US" w:eastAsia="zh-CN"/>
        </w:rPr>
        <w:t>使用GoSunBigData.tar.gz安装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登录服务器/虚拟机，从出包目录获取安装包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当前有2个分支（master和2.3.0），文件夹名为出包的时间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根据出的版本和时间自取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浏览器登录出包目录，地址：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"ftp://172.18.18.116:1294/"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ftp://172.18.18.116:1294/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3706495" cy="1252855"/>
            <wp:effectExtent l="0" t="0" r="825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6495" cy="1252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81325" cy="1962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到/opt下执行取包命令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取包命令：wget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"ftp://172.18.18.116:1294/分支名/出包时间/"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ftp://172.18.18.116:1294/分支名/出包时间/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GoSunBigData.tar.gz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解压tar包，执行解压命令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解压命令：tar -zxvf GoSunBigData.tar.gz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解压后目录结构如下：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804545"/>
            <wp:effectExtent l="0" t="0" r="762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准备集群安装环境</w:t>
      </w:r>
    </w:p>
    <w:p>
      <w:pPr>
        <w:pStyle w:val="4"/>
        <w:ind w:left="0" w:leftChars="0" w:firstLine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配置主机名和主机ip映射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u w:val="none"/>
          <w:lang w:val="en-US" w:eastAsia="zh-CN"/>
        </w:rPr>
        <w:t>注意：系统自带的hosts配置不要删除！！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执行命令：vim /etc/hosts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在文件结尾添加以下内容，并保存退出(hzgc可配在任意节点下)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172.18.18.181 s181 hzgc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172.18.18.182 s182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172.18.18.183 s183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42560" cy="827405"/>
            <wp:effectExtent l="0" t="0" r="15240" b="1079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82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修改集群安装配置文件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进入/ClusterBuildScripts/conf目录，修改cluster_conf.properties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注意：分布式集群， ISLOCAL选项必须为no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本地模式集群，ISLOCAL选项必须为yes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虚拟机集群，根据虚拟机配置决定ISMINICLUSTER选项是否为yes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cluster_conf.properties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部分配置如下：</w:t>
      </w:r>
      <w:r>
        <w:drawing>
          <wp:inline distT="0" distB="0" distL="114300" distR="114300">
            <wp:extent cx="5323205" cy="6524625"/>
            <wp:effectExtent l="0" t="0" r="10795" b="952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652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Times New Roman" w:hAnsi="Times New Roman" w:cs="Times New Roman" w:eastAsiaTheme="minorEastAsia"/>
          <w:sz w:val="24"/>
          <w:lang w:val="en-US" w:eastAsia="zh-CN"/>
        </w:rPr>
      </w:pPr>
    </w:p>
    <w:p>
      <w:r>
        <w:drawing>
          <wp:inline distT="0" distB="0" distL="114300" distR="114300">
            <wp:extent cx="5384165" cy="7282815"/>
            <wp:effectExtent l="0" t="0" r="6985" b="1333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728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环境部署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进入install目录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执行环境部署脚本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installEnv.sh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installEnv.sh包含：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在当前节点上安装sshpass，dos2unix工具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所有节点上安装expect工具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配置所有节点（集群节点和ftp节点）间的免密登录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分发/etc/hosts文件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删除原有环境变量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关闭所有节点的防火墙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/>
          <w:bCs/>
          <w:lang w:val="en-US" w:eastAsia="zh-CN"/>
        </w:rPr>
        <w:t>注意：</w:t>
      </w:r>
      <w:r>
        <w:rPr>
          <w:rFonts w:hint="eastAsia"/>
          <w:lang w:val="en-US" w:eastAsia="zh-CN"/>
        </w:rPr>
        <w:t>若是脚本安装出错，根据报错情况解决后重新执行脚本即可</w:t>
      </w:r>
    </w:p>
    <w:p>
      <w:pPr>
        <w:pStyle w:val="3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集群组件安装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进入install目录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执行组件安装脚本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installCompent.sh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installCompent.sh包含：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检查selinux状态，若为enabled，会提示用户需改为disabled，并中断脚本执行</w:t>
      </w:r>
    </w:p>
    <w:p>
      <w:pPr>
        <w:numPr>
          <w:ilvl w:val="0"/>
          <w:numId w:val="0"/>
        </w:numPr>
        <w:ind w:firstLine="1260" w:firstLine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重启机器后再执行installCompent.sh即可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安装并配置mysql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安装并配置jdk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安装并配置zookeeper，hadoop，hbase，hive，scala，kafka，spark，rocketmq，haproxy，elastic，azkaban，kibana，phoenix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配置环境变量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配置组件的日志目录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根据集群类型和机器配置调整yarn的相关配置项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/>
          <w:bCs/>
          <w:lang w:val="en-US" w:eastAsia="zh-CN"/>
        </w:rPr>
        <w:t>注意：</w:t>
      </w:r>
      <w:r>
        <w:rPr>
          <w:rFonts w:hint="eastAsia"/>
          <w:b w:val="0"/>
          <w:bCs w:val="0"/>
          <w:lang w:val="en-US" w:eastAsia="zh-CN"/>
        </w:rPr>
        <w:t>若是安装出错会中断脚本执行，根据报错解决后重新执行命令</w:t>
      </w:r>
    </w:p>
    <w:p>
      <w:pPr>
        <w:pStyle w:val="3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启动停止集群服务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进入服务脚本目录，执行对应服务的启动停止脚本</w:t>
      </w:r>
    </w:p>
    <w:p>
      <w:pPr>
        <w:pStyle w:val="4"/>
        <w:ind w:left="0" w:leftChars="0" w:firstLine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启动集群服务</w:t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启动zookeeper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zookeeperStart.sh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r>
        <w:drawing>
          <wp:inline distT="0" distB="0" distL="114300" distR="114300">
            <wp:extent cx="5571490" cy="2514600"/>
            <wp:effectExtent l="0" t="0" r="1016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启动hadoop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第一次启动时执行hadoopFormat.sh，停止后启动执行hadoopStart.sh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hadoopFormat.sh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66360" cy="1355090"/>
            <wp:effectExtent l="0" t="0" r="15240" b="1651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79035" cy="4631690"/>
            <wp:effectExtent l="0" t="0" r="12065" b="1651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463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启动hbase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hbaseStart.sh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26585" cy="2245360"/>
            <wp:effectExtent l="0" t="0" r="12065" b="254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224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启动hive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sh hiveStart.sh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r>
        <w:drawing>
          <wp:inline distT="0" distB="0" distL="114300" distR="114300">
            <wp:extent cx="4736465" cy="3790950"/>
            <wp:effectExtent l="0" t="0" r="6985" b="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</w:pPr>
      <w:r>
        <w:rPr>
          <w:rFonts w:hint="eastAsia"/>
        </w:rPr>
        <w:t>启动kafka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 xml:space="preserve">cd </w:t>
      </w:r>
      <w:r>
        <w:rPr>
          <w:rFonts w:hint="default"/>
        </w:rPr>
        <w:t>/opt/ClusterBuildScripts/service</w:t>
      </w:r>
    </w:p>
    <w:p>
      <w:pPr>
        <w:rPr>
          <w:rFonts w:hint="default"/>
        </w:rPr>
      </w:pPr>
      <w:r>
        <w:rPr>
          <w:rFonts w:hint="default"/>
        </w:rPr>
        <w:t>sh kafkaStart.sh</w:t>
      </w:r>
    </w:p>
    <w:p>
      <w:pPr>
        <w:rPr>
          <w:rFonts w:hint="eastAsia" w:ascii="Times New Roman" w:hAnsi="Times New Roman" w:cs="Times New Roman" w:eastAsiaTheme="minorEastAsia"/>
          <w:szCs w:val="24"/>
          <w:lang w:val="en-US" w:eastAsia="zh-CN"/>
        </w:rPr>
      </w:pPr>
      <w:r>
        <w:rPr>
          <w:rFonts w:hint="eastAsia"/>
          <w:lang w:val="en-US" w:eastAsia="zh-CN"/>
        </w:rPr>
        <w:t>脚本输出如下</w:t>
      </w:r>
      <w:r>
        <w:rPr>
          <w:rFonts w:hint="eastAsia" w:ascii="Times New Roman" w:hAnsi="Times New Roman" w:cs="Times New Roman"/>
          <w:szCs w:val="24"/>
          <w:lang w:val="en-US" w:eastAsia="zh-CN"/>
        </w:rPr>
        <w:t>：</w:t>
      </w:r>
    </w:p>
    <w:p>
      <w:r>
        <w:drawing>
          <wp:inline distT="0" distB="0" distL="114300" distR="114300">
            <wp:extent cx="4323080" cy="1727835"/>
            <wp:effectExtent l="0" t="0" r="1270" b="571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172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</w:pPr>
      <w:r>
        <w:rPr>
          <w:rFonts w:hint="eastAsia"/>
        </w:rPr>
        <w:t>使用spark jdbc</w:t>
      </w:r>
    </w:p>
    <w:p>
      <w:r>
        <w:t>第一次使用spark请先在hdfs创建</w:t>
      </w:r>
      <w:bookmarkStart w:id="0" w:name="OLE_LINK7"/>
      <w:r>
        <w:t>sparkJobHistory</w:t>
      </w:r>
      <w:bookmarkEnd w:id="0"/>
    </w:p>
    <w:p>
      <w:r>
        <w:t>/opt/hzgc/bigdata/Hadoop/hadoop/bin/hdfs dfs -mkdir /sparkJobHistory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命令输出如下：</w:t>
      </w:r>
    </w:p>
    <w:p>
      <w:r>
        <w:drawing>
          <wp:inline distT="0" distB="0" distL="114300" distR="114300">
            <wp:extent cx="5426710" cy="448310"/>
            <wp:effectExtent l="0" t="0" r="2540" b="889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</w:pPr>
      <w:r>
        <w:rPr>
          <w:rFonts w:hint="eastAsia"/>
        </w:rPr>
        <w:t>启动thriftserver服务</w:t>
      </w:r>
    </w:p>
    <w:p>
      <w:bookmarkStart w:id="1" w:name="OLE_LINK6"/>
      <w:r>
        <w:t>进入到/opt/ClusterBuildScripts/service目录下执行sh</w:t>
      </w:r>
      <w:r>
        <w:rPr>
          <w:rFonts w:hint="eastAsia"/>
        </w:rPr>
        <w:t xml:space="preserve"> </w:t>
      </w:r>
      <w:r>
        <w:t>thriftServerStart.sh</w:t>
      </w:r>
    </w:p>
    <w:p>
      <w:r>
        <w:t>使用方法：sh thriftServerStart.sh1G 1G 1 1 1（请根据实际情况配置），这五个参数分别表示：driver_memory；executor_memory；driver_cores；executor_cores；num_executors</w:t>
      </w:r>
    </w:p>
    <w:bookmarkEnd w:id="1"/>
    <w:p>
      <w:pPr>
        <w:pStyle w:val="5"/>
        <w:ind w:left="0" w:leftChars="0" w:firstLine="737" w:firstLineChars="0"/>
      </w:pPr>
      <w:r>
        <w:rPr>
          <w:rFonts w:hint="eastAsia"/>
        </w:rPr>
        <w:t>启动Haproxy</w:t>
      </w:r>
    </w:p>
    <w:p>
      <w:pPr>
        <w:rPr>
          <w:rFonts w:hint="eastAsia"/>
        </w:rPr>
      </w:pPr>
      <w:r>
        <w:rPr>
          <w:rFonts w:hint="eastAsia"/>
        </w:rPr>
        <w:t>切换至</w:t>
      </w:r>
      <w:r>
        <w:t>Haproxy代理节点</w:t>
      </w:r>
      <w:r>
        <w:rPr>
          <w:rFonts w:hint="eastAsia"/>
        </w:rPr>
        <w:t>（</w:t>
      </w:r>
      <w:r>
        <w:rPr>
          <w:rFonts w:hint="eastAsia"/>
          <w:lang w:val="en-US" w:eastAsia="zh-CN"/>
        </w:rPr>
        <w:t>一般为第二个节点，如</w:t>
      </w:r>
      <w:r>
        <w:rPr>
          <w:rFonts w:hint="eastAsia"/>
        </w:rPr>
        <w:t>s1</w:t>
      </w:r>
      <w:r>
        <w:rPr>
          <w:rFonts w:hint="eastAsia"/>
          <w:lang w:val="en-US" w:eastAsia="zh-CN"/>
        </w:rPr>
        <w:t>82</w:t>
      </w:r>
      <w:r>
        <w:rPr>
          <w:rFonts w:hint="eastAsia"/>
        </w:rPr>
        <w:t>），（在任意目录下均可）</w:t>
      </w:r>
    </w:p>
    <w:p>
      <w:pPr>
        <w:rPr>
          <w:rFonts w:hint="eastAsia"/>
        </w:rPr>
      </w:pPr>
      <w:r>
        <w:rPr>
          <w:rFonts w:hint="eastAsia"/>
        </w:rPr>
        <w:t>service haproxy start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输出如下：</w:t>
      </w:r>
    </w:p>
    <w:p>
      <w:r>
        <w:drawing>
          <wp:inline distT="0" distB="0" distL="114300" distR="114300">
            <wp:extent cx="5104765" cy="628650"/>
            <wp:effectExtent l="0" t="0" r="635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在浏览器上验证是否启动：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172.18.18.106:8099/stats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60520" cy="2156460"/>
            <wp:effectExtent l="0" t="0" r="11430" b="1524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</w:pPr>
      <w:r>
        <w:rPr>
          <w:rFonts w:hint="eastAsia"/>
        </w:rPr>
        <w:t>启动rocketmq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r>
        <w:t>sh</w:t>
      </w:r>
      <w:r>
        <w:rPr>
          <w:rFonts w:hint="eastAsia"/>
        </w:rPr>
        <w:t xml:space="preserve"> </w:t>
      </w:r>
      <w:r>
        <w:t>rocketmqStart.sh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r>
        <w:drawing>
          <wp:inline distT="0" distB="0" distL="114300" distR="114300">
            <wp:extent cx="5219065" cy="2390775"/>
            <wp:effectExtent l="0" t="0" r="635" b="952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在浏览器上验证是否启动：</w:t>
      </w:r>
    </w:p>
    <w:p>
      <w:r>
        <w:rPr>
          <w:rFonts w:hint="eastAsia"/>
          <w:lang w:val="en-US" w:eastAsia="zh-CN"/>
        </w:rPr>
        <w:t>172.18.18.183</w:t>
      </w:r>
      <w:r>
        <w:rPr>
          <w:rFonts w:hint="eastAsia"/>
        </w:rPr>
        <w:t>:8083</w:t>
      </w:r>
    </w:p>
    <w:p>
      <w:r>
        <w:drawing>
          <wp:inline distT="0" distB="0" distL="114300" distR="114300">
            <wp:extent cx="4440555" cy="2602230"/>
            <wp:effectExtent l="0" t="0" r="17145" b="762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60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</w:pPr>
      <w:r>
        <w:rPr>
          <w:rFonts w:hint="eastAsia"/>
        </w:rPr>
        <w:t>启动elasticsearch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r>
        <w:t>sh</w:t>
      </w:r>
      <w:r>
        <w:rPr>
          <w:rFonts w:hint="eastAsia"/>
        </w:rPr>
        <w:t xml:space="preserve"> </w:t>
      </w:r>
      <w:r>
        <w:t>esStart.sh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r>
        <w:drawing>
          <wp:inline distT="0" distB="0" distL="114300" distR="114300">
            <wp:extent cx="4457065" cy="4733290"/>
            <wp:effectExtent l="0" t="0" r="635" b="1016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473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启动kibana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</w:rPr>
      </w:pPr>
      <w:r>
        <w:t>sh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kibana</w:t>
      </w:r>
      <w:r>
        <w:rPr>
          <w:rFonts w:hint="eastAsia"/>
        </w:rPr>
        <w:t>Start.sh</w:t>
      </w:r>
    </w:p>
    <w:p>
      <w:r>
        <w:drawing>
          <wp:inline distT="0" distB="0" distL="114300" distR="114300">
            <wp:extent cx="4304665" cy="914400"/>
            <wp:effectExtent l="0" t="0" r="635" b="0"/>
            <wp:docPr id="4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在浏览器中验证是否启动成功：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"http://172.18.18.181:5601/"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http://172.18.18.181:5601/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80535" cy="3054350"/>
            <wp:effectExtent l="0" t="0" r="5715" b="12700"/>
            <wp:docPr id="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</w:pPr>
      <w:r>
        <w:rPr>
          <w:rFonts w:hint="eastAsia"/>
        </w:rPr>
        <w:t>启动</w:t>
      </w:r>
      <w:r>
        <w:rPr>
          <w:rFonts w:hint="eastAsia"/>
          <w:lang w:val="en-US" w:eastAsia="zh-CN"/>
        </w:rPr>
        <w:t>Azkaban(在安装mysql所在节点启动)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</w:rPr>
      </w:pPr>
      <w:r>
        <w:t>sh</w:t>
      </w:r>
      <w:r>
        <w:rPr>
          <w:rFonts w:hint="eastAsia"/>
        </w:rPr>
        <w:t xml:space="preserve"> azkabanStart.sh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脚本输出如下：</w:t>
      </w:r>
    </w:p>
    <w:p>
      <w:r>
        <w:drawing>
          <wp:inline distT="0" distB="0" distL="114300" distR="114300">
            <wp:extent cx="3869055" cy="1447165"/>
            <wp:effectExtent l="0" t="0" r="17145" b="63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在浏览器中验证是否启动成功：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"https://172.18.18.105:8443/stats"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https://172.18.18.1</w:t>
      </w:r>
      <w:r>
        <w:rPr>
          <w:rStyle w:val="10"/>
          <w:rFonts w:hint="eastAsia"/>
          <w:lang w:val="en-US" w:eastAsia="zh-CN"/>
        </w:rPr>
        <w:t>81</w:t>
      </w:r>
      <w:r>
        <w:rPr>
          <w:rStyle w:val="10"/>
          <w:rFonts w:hint="eastAsia"/>
        </w:rPr>
        <w:t>:8443/stats</w:t>
      </w:r>
      <w:r>
        <w:rPr>
          <w:rFonts w:hint="eastAsi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用户名：admin    密码：admin</w:t>
      </w:r>
    </w:p>
    <w:p>
      <w:pPr>
        <w:rPr>
          <w:rFonts w:hint="eastAsia"/>
        </w:rPr>
      </w:pPr>
      <w:r>
        <w:drawing>
          <wp:inline distT="0" distB="0" distL="114300" distR="114300">
            <wp:extent cx="4234180" cy="1406525"/>
            <wp:effectExtent l="0" t="0" r="13970" b="317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140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停止集群服务</w:t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停止azkaban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</w:rPr>
      </w:pPr>
      <w:r>
        <w:t>sh</w:t>
      </w:r>
      <w:r>
        <w:rPr>
          <w:rFonts w:hint="eastAsia"/>
        </w:rPr>
        <w:t xml:space="preserve"> azkabanSt</w:t>
      </w:r>
      <w:r>
        <w:rPr>
          <w:rFonts w:hint="eastAsia"/>
          <w:lang w:val="en-US" w:eastAsia="zh-CN"/>
        </w:rPr>
        <w:t>op</w:t>
      </w:r>
      <w:r>
        <w:rPr>
          <w:rFonts w:hint="eastAsia"/>
        </w:rPr>
        <w:t>.sh</w:t>
      </w:r>
    </w:p>
    <w:p>
      <w:pPr>
        <w:rPr>
          <w:rFonts w:hint="eastAsia"/>
        </w:rPr>
      </w:pPr>
      <w:r>
        <w:drawing>
          <wp:inline distT="0" distB="0" distL="114300" distR="114300">
            <wp:extent cx="5085715" cy="1704975"/>
            <wp:effectExtent l="0" t="0" r="635" b="9525"/>
            <wp:docPr id="4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停止elasticsearch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esStop.sh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42865" cy="3028315"/>
            <wp:effectExtent l="0" t="0" r="635" b="635"/>
            <wp:docPr id="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停止rocketmq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rocketmqStop.sh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42865" cy="3275965"/>
            <wp:effectExtent l="0" t="0" r="635" b="635"/>
            <wp:docPr id="4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停止kafka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kafkaStop.sh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85715" cy="1495425"/>
            <wp:effectExtent l="0" t="0" r="635" b="9525"/>
            <wp:docPr id="4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停止hive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hiveStop.sh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47615" cy="3028315"/>
            <wp:effectExtent l="0" t="0" r="635" b="635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停止hbase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hbaseStop.sh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80965" cy="1533525"/>
            <wp:effectExtent l="0" t="0" r="635" b="9525"/>
            <wp:docPr id="4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停止hadoop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hadoopStop.sh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28590" cy="4552315"/>
            <wp:effectExtent l="0" t="0" r="10160" b="635"/>
            <wp:docPr id="4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7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停止zookeeper</w:t>
      </w:r>
    </w:p>
    <w:p>
      <w:r>
        <w:rPr>
          <w:rFonts w:hint="eastAsia"/>
          <w:lang w:val="en-US" w:eastAsia="zh-CN"/>
        </w:rPr>
        <w:t xml:space="preserve">cd </w:t>
      </w:r>
      <w:r>
        <w:t>/opt/ClusterBuildScripts/service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zookeeperStop.sh</w:t>
      </w:r>
    </w:p>
    <w:p>
      <w:r>
        <w:drawing>
          <wp:inline distT="0" distB="0" distL="114300" distR="114300">
            <wp:extent cx="5400040" cy="2105025"/>
            <wp:effectExtent l="0" t="0" r="10160" b="9525"/>
            <wp:docPr id="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停止kibana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-ef | grep node</w:t>
      </w:r>
    </w:p>
    <w:p>
      <w:r>
        <w:drawing>
          <wp:inline distT="0" distB="0" distL="114300" distR="114300">
            <wp:extent cx="4756150" cy="2510155"/>
            <wp:effectExtent l="0" t="0" r="6350" b="4445"/>
            <wp:docPr id="5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510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Kill -9 pid(进程号)</w:t>
      </w:r>
    </w:p>
    <w:p>
      <w:pPr>
        <w:pStyle w:val="3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集群服务检查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进入服务检查目录，执行对应服务的进程检查脚本</w:t>
      </w:r>
    </w:p>
    <w:p>
      <w:pPr>
        <w:pStyle w:val="4"/>
        <w:ind w:left="0" w:leftChars="0" w:firstLine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Azkaban服务检查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sh azkaban_healthchk.sh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19065" cy="1219200"/>
            <wp:effectExtent l="0" t="0" r="635" b="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es_healthchk.sh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99990" cy="1285875"/>
            <wp:effectExtent l="0" t="0" r="10160" b="952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hadoop_healthchk.sh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33365" cy="2790190"/>
            <wp:effectExtent l="0" t="0" r="635" b="1016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hbase_healthchk.sh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00015" cy="1457325"/>
            <wp:effectExtent l="0" t="0" r="635" b="9525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Hive服务检查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hive_healthchk.sh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90490" cy="1590675"/>
            <wp:effectExtent l="0" t="0" r="10160" b="9525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kafka_healthchk.sh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19065" cy="1219200"/>
            <wp:effectExtent l="0" t="0" r="635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Rocketmq服务检查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rocketmq_healthchk.sh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85715" cy="1323975"/>
            <wp:effectExtent l="0" t="0" r="635" b="9525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Sparkjobhistory服务检查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sparkJobhistory_healthchk.sh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87670" cy="1271270"/>
            <wp:effectExtent l="0" t="0" r="17780" b="5080"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27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Thriftserver服务检查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thriftServer_healthchk.sh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38115" cy="1037590"/>
            <wp:effectExtent l="0" t="0" r="635" b="10160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03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Zookeeper服务检查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healthchk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zookeeper_healthchk.sh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85690" cy="1076325"/>
            <wp:effectExtent l="0" t="0" r="10160" b="9525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集群扩展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进入集群扩展模块目录，修改配置文件，依次执行扩展脚本，服务启动脚本（部分服务不支持动态扩展，需重启整个集群后才生效）。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修改扩展配置文件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expand/conf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expand_conf.properties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将需要安装的组件的key改为yes即可，不需要的改为no，详细说明见配置文件注释</w:t>
      </w:r>
    </w:p>
    <w:p>
      <w:r>
        <w:drawing>
          <wp:inline distT="0" distB="0" distL="114300" distR="114300">
            <wp:extent cx="5020310" cy="6118860"/>
            <wp:effectExtent l="0" t="0" r="8890" b="152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611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配置主机名和主机ip映射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修改/etc/hosts文件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执行命令：vim /etc/hosts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在文件结尾添加以下内容，并保存退出(hzgc可配在任意节点下)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172.18.18.184 s184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172.18.18.185 s185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87440" cy="1193800"/>
            <wp:effectExtent l="0" t="0" r="3810" b="63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执行扩展节点环境部署脚本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expand/install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执行expandEnv.sh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expandEnv.sh包含：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扩展节点安装dos2unix，expect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配置原有节点和新增节点的免密登录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分发新的host文件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删除扩展节点上的原有环境变量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关闭扩展节点防火墙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在扩展节点上安装jdk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执行扩展节点服务部署脚本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expand/install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执行expandCompent.sh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expendCompent.sh包含：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安装hadoop中的datanode，resourcemanager服务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安装zookeeper服务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安装hbase中的regionserver服务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安装hive，kafka，scala，spark，rocketmq，es服务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配置环境变量和服务启动目录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将节点上服务安装情况同步到主配置文件cluster_conf.properties中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启动扩展节点服务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进入扩展节点服务启动目录，执行服务启动脚本（若在目录下没有找到对应服务的启动脚本，则说明该服务需要集群重启生效）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  <w:r>
        <w:t>/opt/ClusterBuildScripts/</w:t>
      </w:r>
      <w:r>
        <w:rPr>
          <w:rFonts w:hint="eastAsia"/>
          <w:lang w:val="en-US" w:eastAsia="zh-CN"/>
        </w:rPr>
        <w:t>expand/service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启动datanode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start_datanode.sh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启动elasticSearch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start_es.sh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启动hive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start_hive.sh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启动nodemanager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start_nodemanager.sh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启动rocketmq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start_rocketmq.sh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小型化集群搭建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机器准备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准备一个机器</w:t>
      </w:r>
    </w:p>
    <w:tbl>
      <w:tblPr>
        <w:tblStyle w:val="12"/>
        <w:tblW w:w="5325" w:type="dxa"/>
        <w:tblInd w:w="25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4"/>
        <w:gridCol w:w="28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</w:tcPr>
          <w:p>
            <w:pPr>
              <w:tabs>
                <w:tab w:val="left" w:pos="661"/>
              </w:tabs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主机名(Hostname)</w:t>
            </w:r>
          </w:p>
        </w:tc>
        <w:tc>
          <w:tcPr>
            <w:tcW w:w="2861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4" w:type="dxa"/>
          </w:tcPr>
          <w:p>
            <w:p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s186</w:t>
            </w:r>
          </w:p>
        </w:tc>
        <w:tc>
          <w:tcPr>
            <w:tcW w:w="2861" w:type="dxa"/>
          </w:tcPr>
          <w:p>
            <w:p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172.18.18.186</w:t>
            </w:r>
          </w:p>
        </w:tc>
      </w:tr>
    </w:tbl>
    <w:p>
      <w:pPr>
        <w:pStyle w:val="3"/>
        <w:ind w:left="0" w:leftChars="0" w:firstLine="400" w:firstLineChars="0"/>
        <w:rPr>
          <w:rFonts w:hint="eastAsia"/>
        </w:rPr>
      </w:pPr>
      <w:r>
        <w:rPr>
          <w:rFonts w:hint="eastAsia"/>
          <w:lang w:val="en-US" w:eastAsia="zh-CN"/>
        </w:rPr>
        <w:t>准备</w:t>
      </w:r>
      <w:r>
        <w:rPr>
          <w:rFonts w:hint="eastAsia"/>
        </w:rPr>
        <w:t>集群</w:t>
      </w:r>
      <w:r>
        <w:rPr>
          <w:rFonts w:hint="eastAsia"/>
          <w:lang w:val="en-US" w:eastAsia="zh-CN"/>
        </w:rPr>
        <w:t>部署</w:t>
      </w:r>
      <w:r>
        <w:rPr>
          <w:rFonts w:hint="eastAsia"/>
        </w:rPr>
        <w:t>脚本及</w:t>
      </w:r>
      <w:r>
        <w:t>安装包</w:t>
      </w:r>
    </w:p>
    <w:p>
      <w:pPr>
        <w:pStyle w:val="4"/>
        <w:ind w:left="0" w:leftChars="0" w:firstLine="567" w:firstLineChars="0"/>
        <w:rPr>
          <w:rFonts w:hint="eastAsia"/>
        </w:rPr>
      </w:pPr>
      <w:r>
        <w:rPr>
          <w:rFonts w:hint="eastAsia"/>
          <w:lang w:val="en-US" w:eastAsia="zh-CN"/>
        </w:rPr>
        <w:t>使用GoSunBigData.tar.gz安装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登录服务器/虚拟机，从出包目录获取安装包，根据出的版本和时间自取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浏览器登录出包目录，地址：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"ftp://172.18.18.116:1294/"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ftp://172.18.18.116:1294/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3706495" cy="1252855"/>
            <wp:effectExtent l="0" t="0" r="825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6495" cy="1252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81325" cy="19621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到/opt下执行取包命令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取包命令：wget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"ftp://172.18.18.116:1294/分支名/出包时间/"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ftp://172.18.18.116:1294/分支名/出包时间/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GoSunBigData.tar.gz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解压tar包，执行解压命令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解压命令：tar -zxvf GoSunBigData.tar.gz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解压后目录结构如下：</w:t>
      </w:r>
    </w:p>
    <w:p>
      <w:r>
        <w:drawing>
          <wp:inline distT="0" distB="0" distL="114300" distR="114300">
            <wp:extent cx="5269230" cy="804545"/>
            <wp:effectExtent l="0" t="0" r="762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准备集群安装环境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进入bin目录，执行环境部署脚本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envInstall_local.sh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envInstall_local.sh包含：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本节点上安装sshpass，dos2unix，expect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配置免密登录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删除环境变量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关闭防火墙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创建日志目录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集群组件安装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进入bin目录，执行集群部署脚本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compentInstall_local.sh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compentInstall_local.sh包含：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安装JDK，scala，mysql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安装Hadoop，HBase，Zookeeper，Spark，Phoenix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安装Rocketmq，azkaban，ElasticSearch，Kinaba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启动停止集群服务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进入单节点组件启停目录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启动集群服务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启动zookeeper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zookeeperStart_local.sh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609590" cy="895350"/>
            <wp:effectExtent l="0" t="0" r="10160" b="0"/>
            <wp:docPr id="5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启动hbase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hbaseStart_local.sh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04840" cy="1163320"/>
            <wp:effectExtent l="0" t="0" r="10160" b="17780"/>
            <wp:docPr id="5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启动kafka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kafkaStart_local.sh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52340" cy="1190625"/>
            <wp:effectExtent l="0" t="0" r="10160" b="9525"/>
            <wp:docPr id="5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启动rocketmq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rocketmqStart_local.sh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61840" cy="1657350"/>
            <wp:effectExtent l="0" t="0" r="10160" b="0"/>
            <wp:docPr id="5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启动elasticserach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esStart_local.sh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80890" cy="2333625"/>
            <wp:effectExtent l="0" t="0" r="10160" b="9525"/>
            <wp:docPr id="5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启动azkaban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azkabanStart_local.sh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42790" cy="1323975"/>
            <wp:effectExtent l="0" t="0" r="10160" b="9525"/>
            <wp:docPr id="5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停止集群服务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停止zookeeper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zookeeperStop_local.sh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76240" cy="914400"/>
            <wp:effectExtent l="0" t="0" r="10160" b="0"/>
            <wp:docPr id="5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停止hbase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hbaseStop_local.sh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90465" cy="1219200"/>
            <wp:effectExtent l="0" t="0" r="635" b="0"/>
            <wp:docPr id="6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停止kafka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kafkaStop_local.sh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23790" cy="876300"/>
            <wp:effectExtent l="0" t="0" r="10160" b="0"/>
            <wp:docPr id="6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停止rocketmq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rocketmqStop_local.sh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09515" cy="1647825"/>
            <wp:effectExtent l="0" t="0" r="635" b="9525"/>
            <wp:docPr id="6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停止elasticserach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esStop_local.sh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85665" cy="1571625"/>
            <wp:effectExtent l="0" t="0" r="635" b="9525"/>
            <wp:docPr id="6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停止azkaban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/opt/ClusterBuildScripts/local/service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azkabanStop_local.sh</w:t>
      </w:r>
    </w:p>
    <w:p>
      <w:r>
        <w:drawing>
          <wp:inline distT="0" distB="0" distL="114300" distR="114300">
            <wp:extent cx="5123815" cy="1304925"/>
            <wp:effectExtent l="0" t="0" r="635" b="9525"/>
            <wp:docPr id="5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br w:type="page"/>
      </w:r>
    </w:p>
    <w:p>
      <w:pPr>
        <w:pStyle w:val="2"/>
      </w:pPr>
      <w:r>
        <w:rPr>
          <w:rFonts w:hint="eastAsia"/>
          <w:lang w:val="en-US" w:eastAsia="zh-CN"/>
        </w:rPr>
        <w:t>项目部署</w:t>
      </w:r>
    </w:p>
    <w:p>
      <w:pPr>
        <w:pStyle w:val="3"/>
        <w:rPr>
          <w:lang w:val="en-US"/>
        </w:rPr>
      </w:pPr>
      <w:r>
        <w:rPr>
          <w:rFonts w:hint="eastAsia"/>
          <w:lang w:val="en-US" w:eastAsia="zh-CN"/>
        </w:rPr>
        <w:t>部署算法库</w:t>
      </w:r>
    </w:p>
    <w:p>
      <w:pPr>
        <w:pStyle w:val="4"/>
        <w:rPr>
          <w:lang w:val="en-US"/>
        </w:rPr>
      </w:pPr>
      <w:r>
        <w:rPr>
          <w:rFonts w:hint="eastAsia"/>
          <w:lang w:val="en-US" w:eastAsia="zh-CN"/>
        </w:rPr>
        <w:t>分发配置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/opt/GoSunBigDataDeploy/project/bin/</w:t>
      </w:r>
    </w:p>
    <w:p>
      <w:pPr>
        <w:rPr>
          <w:rFonts w:hint="eastAsia"/>
        </w:rPr>
      </w:pPr>
      <w:r>
        <w:t>sh</w:t>
      </w:r>
      <w:r>
        <w:rPr>
          <w:rFonts w:hint="eastAsia"/>
        </w:rPr>
        <w:t xml:space="preserve"> gsFaceLib_install.sh</w:t>
      </w:r>
    </w:p>
    <w:p>
      <w:r>
        <w:drawing>
          <wp:inline distT="0" distB="0" distL="114300" distR="114300">
            <wp:extent cx="5457190" cy="2181225"/>
            <wp:effectExtent l="0" t="0" r="10160" b="952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添加加密狗</w:t>
      </w:r>
    </w:p>
    <w:p>
      <w:pPr>
        <w:pStyle w:val="4"/>
      </w:pPr>
      <w:r>
        <w:rPr>
          <w:rFonts w:hint="eastAsia"/>
          <w:lang w:val="en-US" w:eastAsia="zh-CN"/>
        </w:rPr>
        <w:t>添加加密狗驱动</w:t>
      </w:r>
      <w:r>
        <w:rPr>
          <w:rFonts w:hint="eastAsia"/>
          <w:lang w:eastAsia="zh-CN"/>
        </w:rPr>
        <w:t>（</w:t>
      </w:r>
      <w:r>
        <w:rPr>
          <w:rFonts w:hint="default"/>
        </w:rPr>
        <w:t>vmware</w:t>
      </w:r>
      <w:r>
        <w:rPr>
          <w:rFonts w:hint="eastAsia"/>
          <w:lang w:eastAsia="zh-CN"/>
        </w:rPr>
        <w:t>情况下执行）</w:t>
      </w:r>
    </w:p>
    <w:p>
      <w:r>
        <w:rPr>
          <w:rFonts w:hint="eastAsia"/>
        </w:rPr>
        <w:t>在对应的服务器中添加加密狗</w:t>
      </w:r>
    </w:p>
    <w:p>
      <w:r>
        <w:rPr>
          <w:rFonts w:hint="eastAsia"/>
        </w:rPr>
        <w:t>登录对应服</w:t>
      </w:r>
      <w:r>
        <w:rPr>
          <w:rFonts w:hint="default"/>
        </w:rPr>
        <w:t>务器的vmware，编辑对</w:t>
      </w:r>
      <w:r>
        <w:rPr>
          <w:rFonts w:hint="eastAsia"/>
        </w:rPr>
        <w:t>应虚拟机设置：</w:t>
      </w:r>
    </w:p>
    <w:p>
      <w:pPr>
        <w:spacing w:before="120" w:after="120"/>
      </w:pPr>
      <w:r>
        <w:drawing>
          <wp:inline distT="0" distB="0" distL="114300" distR="114300">
            <wp:extent cx="4617720" cy="2011680"/>
            <wp:effectExtent l="0" t="0" r="11430" b="7620"/>
            <wp:docPr id="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/>
                    <pic:cNvPicPr>
                      <a:picLocks noChangeAspect="1"/>
                    </pic:cNvPicPr>
                  </pic:nvPicPr>
                  <pic:blipFill>
                    <a:blip r:embed="rId62"/>
                    <a:srcRect r="7604" b="-1969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添加USB控制器，后选择添加加密狗：</w:t>
      </w:r>
    </w:p>
    <w:p>
      <w:pPr>
        <w:spacing w:before="120" w:after="120"/>
        <w:ind w:firstLine="420"/>
      </w:pPr>
      <w:r>
        <w:drawing>
          <wp:inline distT="0" distB="0" distL="114300" distR="114300">
            <wp:extent cx="4149725" cy="2945130"/>
            <wp:effectExtent l="0" t="0" r="317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4972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20"/>
      </w:pPr>
      <w:r>
        <w:drawing>
          <wp:inline distT="0" distB="0" distL="114300" distR="114300">
            <wp:extent cx="4909820" cy="3067685"/>
            <wp:effectExtent l="0" t="0" r="5080" b="1841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11612" cy="30693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添加加密狗驱动（每台需要配置算法的服务器下执行）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cd /opt/GsFaceLib/driver/</w:t>
      </w:r>
    </w:p>
    <w:p>
      <w:pPr>
        <w:ind w:firstLine="210" w:firstLineChars="1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rpm -ivh superdog-1.0-1.i386.rpm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03165" cy="379095"/>
            <wp:effectExtent l="0" t="0" r="6985" b="1905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37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rPr>
          <w:rFonts w:hint="default"/>
        </w:rPr>
        <w:t>配置算法库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修改图片解析方式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</w:t>
      </w:r>
      <w:r>
        <w:rPr>
          <w:rFonts w:hint="default"/>
          <w:lang w:val="en-US" w:eastAsia="zh-CN"/>
        </w:rPr>
        <w:t>GsFaceLib</w:t>
      </w:r>
      <w:r>
        <w:rPr>
          <w:rFonts w:hint="eastAsia"/>
          <w:lang w:val="en-US" w:eastAsia="zh-CN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facelib.config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修改为device=CPU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676400" cy="504825"/>
            <wp:effectExtent l="0" t="0" r="0" b="9525"/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进入/opt/GsFaceLib/example目录下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/opt/GsFaceLib/example</w:t>
      </w:r>
    </w:p>
    <w:p>
      <w:pPr>
        <w:rPr>
          <w:rFonts w:hint="eastAsia"/>
        </w:rPr>
      </w:pPr>
      <w:r>
        <w:rPr>
          <w:rFonts w:hint="default"/>
        </w:rPr>
        <w:t xml:space="preserve">./testExtractFeature.bin  picture.jpg </w:t>
      </w:r>
      <w:r>
        <w:rPr>
          <w:rFonts w:hint="eastAsia"/>
        </w:rPr>
        <w:t xml:space="preserve"> </w:t>
      </w:r>
    </w:p>
    <w:p>
      <w:pPr>
        <w:spacing w:before="120" w:after="120"/>
        <w:rPr>
          <w:rFonts w:hint="eastAsia"/>
        </w:rPr>
      </w:pPr>
      <w:r>
        <w:drawing>
          <wp:inline distT="0" distB="0" distL="114300" distR="114300">
            <wp:extent cx="3675380" cy="730885"/>
            <wp:effectExtent l="0" t="0" r="1270" b="12065"/>
            <wp:docPr id="7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730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/>
        </w:rPr>
      </w:pPr>
      <w:r>
        <w:rPr>
          <w:rFonts w:hint="default"/>
          <w:lang w:val="en-US" w:eastAsia="zh-CN"/>
        </w:rPr>
        <w:t>生成新的sn.ini文件</w:t>
      </w:r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将</w:t>
      </w:r>
      <w:r>
        <w:rPr>
          <w:rFonts w:hint="default" w:ascii="Times New Roman" w:hAnsi="Times New Roman" w:cs="Times New Roman"/>
        </w:rPr>
        <w:t>新产生的sn.ini文件内容发给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算法组 周琛辉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转成相应的密钥后保存到sn.ini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继续进入/opt/GsFaceLib/example执行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/opt/GsFaceLib/example</w:t>
      </w:r>
    </w:p>
    <w:p>
      <w:pPr>
        <w:rPr>
          <w:rFonts w:hint="default"/>
        </w:rPr>
      </w:pPr>
      <w:r>
        <w:rPr>
          <w:rFonts w:hint="default"/>
        </w:rPr>
        <w:t xml:space="preserve">./testExtractFeature.bin  picture.jpg </w:t>
      </w:r>
    </w:p>
    <w:p>
      <w:r>
        <w:drawing>
          <wp:inline distT="0" distB="0" distL="114300" distR="114300">
            <wp:extent cx="5271135" cy="1976755"/>
            <wp:effectExtent l="0" t="0" r="5715" b="444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部署Collect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修改FTP配置文件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/opt/GoSunBigDataDeploy/project/conf/haproxy-ftp.properties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参数说明：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ftp.type  服务器存储数据类型：face（人脸），person（行人），car（汽车）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haproxy  代理节点ip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ftp.iplist  ftp服务器列表</w:t>
      </w:r>
    </w:p>
    <w:p>
      <w:r>
        <w:drawing>
          <wp:inline distT="0" distB="0" distL="114300" distR="114300">
            <wp:extent cx="4679315" cy="2823210"/>
            <wp:effectExtent l="0" t="0" r="6985" b="15240"/>
            <wp:docPr id="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启动FTP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/opt/Collect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bin/start-ftpserver.sh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查看Ftp是否启动成功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tailf logs/ftpserver.log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20285" cy="1081405"/>
            <wp:effectExtent l="0" t="0" r="18415" b="4445"/>
            <wp:docPr id="69" name="图片 6" descr="TIM图片2018062209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" descr="TIM图片2018062209200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08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部署GoSunBigData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/opt/GoSunBigDataDeploy/project/conf/haproxy-ftp.properties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Spring_cloud的ip和端口、mysql的ip向平台组同事获取</w:t>
      </w:r>
    </w:p>
    <w:p>
      <w:r>
        <w:drawing>
          <wp:inline distT="0" distB="0" distL="114300" distR="114300">
            <wp:extent cx="5060950" cy="3791585"/>
            <wp:effectExtent l="0" t="0" r="6350" b="18415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79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执行部署脚本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/opt/GoSunBigDataDeploy/project/bin/</w:t>
      </w:r>
    </w:p>
    <w:p>
      <w:pPr>
        <w:rPr>
          <w:rFonts w:hint="eastAsia"/>
          <w:lang w:val="en-US" w:eastAsia="zh-CN"/>
        </w:rPr>
      </w:pPr>
      <w:r>
        <w:t>sh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project_distribute.sh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CLuster模块（建表，验证，启动job）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执行建表脚本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/opt/GoSunBigDataDeploy/project/bin/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create-all-table.sh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验证Es索引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查看es索引是否创建成功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在浏览器中输入</w:t>
      </w:r>
      <w:bookmarkStart w:id="2" w:name="OLE_LINK1"/>
      <w:r>
        <w:rPr>
          <w:rFonts w:hint="eastAsia"/>
          <w:lang w:val="en-US" w:eastAsia="zh-CN"/>
        </w:rPr>
        <w:t>http://172.18.18.181:9200/dynamic?pretty</w:t>
      </w:r>
      <w:bookmarkEnd w:id="2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80840" cy="5876290"/>
            <wp:effectExtent l="0" t="0" r="10160" b="10160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587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验证Hbase表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执行下面命令查看hbase中表数据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/opt/hzgc/env_bigdata.sh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 shell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95240" cy="2566035"/>
            <wp:effectExtent l="0" t="0" r="10160" b="5715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验证Phoenix表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查看phoenix下的表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sqlline.py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96280" cy="1087755"/>
            <wp:effectExtent l="0" t="0" r="13970" b="17145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1087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验证Spark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查看spark-udf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输入hive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functions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942340" cy="1584325"/>
            <wp:effectExtent l="0" t="0" r="10160" b="15875"/>
            <wp:docPr id="7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4234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启动start-face-alarm-job.sh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/opt/GoSunBigData/Cluster/spark/bin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sh start-face-alarm-job.sh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启动start-kafka-to-parquet.sh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/opt/GoSunBigData/Cluster/spark/bin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sh start-kafka-to-parquet.sh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启动start-kmeans-clustering-job.sh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/opt/GoSunBigData/Cluster/spark/bin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sh start-kmeans-clustering-job.sh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启动azkaban任务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/opt/GoSunBigData/Cluster/azkaban/bin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create-schedule-job-to-zip.sh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zip 进入压缩包目录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查看压缩包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drawing>
          <wp:inline distT="0" distB="0" distL="114300" distR="114300">
            <wp:extent cx="3533140" cy="514350"/>
            <wp:effectExtent l="0" t="0" r="10160" b="0"/>
            <wp:docPr id="79" name="图片 13" descr="TIM图片20180621100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3" descr="TIM图片2018062110043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把压缩包拷贝到本地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进入Azkaban网页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"https://172.18.18.103:8443启动定时任务"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https://172.18.18.103:8443</w:t>
      </w:r>
      <w:r>
        <w:rPr>
          <w:rStyle w:val="10"/>
          <w:rFonts w:hint="eastAsia"/>
          <w:color w:val="auto"/>
          <w:u w:val="none"/>
          <w:lang w:val="en-US" w:eastAsia="zh-CN"/>
        </w:rPr>
        <w:t>启动定时任务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点击Create 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1290955"/>
            <wp:effectExtent l="0" t="0" r="8255" b="4445"/>
            <wp:docPr id="84" name="图片 14" descr="InkedTIM图片20180621134817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4" descr="InkedTIM图片20180621134817_LI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填写Name和Description然后点击Create 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745740"/>
            <wp:effectExtent l="0" t="0" r="5080" b="16510"/>
            <wp:docPr id="80" name="图片 15" descr="TIM图片20180621135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5" descr="TIM图片2018062113590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点击Upload上传对应的三个zip包，上传成功后点击Upload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1351280"/>
            <wp:effectExtent l="0" t="0" r="9525" b="1270"/>
            <wp:docPr id="82" name="图片 16" descr="InkedTIM图片20180621140100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6" descr="InkedTIM图片20180621140100_LI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132965"/>
            <wp:effectExtent l="0" t="0" r="5080" b="635"/>
            <wp:docPr id="83" name="图片 17" descr="TIM图片2018062114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7" descr="TIM图片2018062114040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点击Execute Flow然后点击Schedule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1396365"/>
            <wp:effectExtent l="0" t="0" r="13335" b="13335"/>
            <wp:docPr id="78" name="图片 18" descr="InkedTIM图片20180621140733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8" descr="InkedTIM图片20180621140733_LI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9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424430"/>
            <wp:effectExtent l="0" t="0" r="5080" b="13970"/>
            <wp:docPr id="77" name="图片 19" descr="InkedTIM图片20180621140916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9" descr="InkedTIM图片20180621140916_LI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填写对应的Time(可以往后填一点)和Date(选择当天就ok)，Recurrence中Days根据ZIP包的名称进行选择，然后点击Schedule，然后点击Continue就ok了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011170"/>
            <wp:effectExtent l="0" t="0" r="5080" b="17780"/>
            <wp:docPr id="81" name="图片 20" descr="TIM图片2018062114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0" descr="TIM图片2018062114132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微服务模块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common目录：address，face，visual</w:t>
      </w:r>
      <w:bookmarkStart w:id="3" w:name="_GoBack"/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face目录：alarm，peoplemanager，dispatch，dynRepo，staRepo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服务启动方法以address为例：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启动address服务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/opt/GoSunBigData/Service/common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address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bin/start-address.sh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tailf log/2018-06-22.address.0.log 查看服务是否启动成功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68275"/>
            <wp:effectExtent l="0" t="0" r="6985" b="3175"/>
            <wp:docPr id="8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alarm，peoplemanager，dispatch，dynRepo，face，staRepo，visual，person，car服务启动与上面步骤类似(服务启动完成后jps查看下对应的服务进程是否启动成功)</w:t>
      </w:r>
    </w:p>
    <w:p>
      <w:pPr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JvSDC8VAgAAE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480" w:lineRule="exact"/>
      <w:jc w:val="center"/>
      <w:rPr>
        <w:rFonts w:ascii="仿宋_GB2312" w:hAnsi="华文细黑" w:eastAsia="仿宋_GB2312"/>
        <w:b/>
        <w:sz w:val="28"/>
        <w:szCs w:val="28"/>
      </w:rPr>
    </w:pPr>
    <w:r>
      <w:rPr>
        <w:rFonts w:hint="eastAsia" w:ascii="仿宋_GB2312" w:hAnsi="华文细黑" w:eastAsia="仿宋_GB2312"/>
        <w:sz w:val="28"/>
        <w:szCs w:val="28"/>
      </w:rPr>
      <w:t>江西高创保安服务技术有限公司杭州分公司</w:t>
    </w:r>
  </w:p>
  <w:p>
    <w:pPr>
      <w:pStyle w:val="7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113B41"/>
    <w:multiLevelType w:val="singleLevel"/>
    <w:tmpl w:val="9F113B4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F387E5D"/>
    <w:multiLevelType w:val="singleLevel"/>
    <w:tmpl w:val="AF387E5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BD14C8A"/>
    <w:multiLevelType w:val="multilevel"/>
    <w:tmpl w:val="EBD14C8A"/>
    <w:lvl w:ilvl="0" w:tentative="0">
      <w:start w:val="1"/>
      <w:numFmt w:val="chineseCounting"/>
      <w:pStyle w:val="2"/>
      <w:suff w:val="nothing"/>
      <w:lvlText w:val="%1、"/>
      <w:lvlJc w:val="left"/>
      <w:pPr>
        <w:tabs>
          <w:tab w:val="left" w:pos="0"/>
        </w:tabs>
        <w:ind w:left="0" w:firstLine="400"/>
      </w:pPr>
      <w:rPr>
        <w:rFonts w:hint="eastAsia" w:ascii="宋体" w:hAnsi="宋体" w:eastAsia="宋体" w:cs="宋体"/>
      </w:rPr>
    </w:lvl>
    <w:lvl w:ilvl="1" w:tentative="0">
      <w:start w:val="1"/>
      <w:numFmt w:val="chineseCounting"/>
      <w:pStyle w:val="3"/>
      <w:suff w:val="nothing"/>
      <w:lvlText w:val="%2．"/>
      <w:lvlJc w:val="left"/>
      <w:pPr>
        <w:tabs>
          <w:tab w:val="left" w:pos="0"/>
        </w:tabs>
        <w:ind w:left="0" w:firstLine="400"/>
      </w:pPr>
      <w:rPr>
        <w:rFonts w:hint="eastAsia" w:ascii="宋体" w:hAnsi="宋体" w:eastAsia="宋体" w:cs="宋体"/>
      </w:rPr>
    </w:lvl>
    <w:lvl w:ilvl="2" w:tentative="0">
      <w:start w:val="1"/>
      <w:numFmt w:val="decimal"/>
      <w:pStyle w:val="4"/>
      <w:suff w:val="nothing"/>
      <w:lvlText w:val="%3. "/>
      <w:lvlJc w:val="left"/>
      <w:pPr>
        <w:tabs>
          <w:tab w:val="left" w:pos="0"/>
        </w:tabs>
        <w:ind w:left="0" w:firstLine="567"/>
      </w:pPr>
      <w:rPr>
        <w:rFonts w:hint="eastAsia" w:ascii="宋体" w:hAnsi="宋体" w:eastAsia="宋体" w:cs="宋体"/>
      </w:rPr>
    </w:lvl>
    <w:lvl w:ilvl="3" w:tentative="0">
      <w:start w:val="1"/>
      <w:numFmt w:val="decimal"/>
      <w:pStyle w:val="5"/>
      <w:suff w:val="nothing"/>
      <w:lvlText w:val="%3.%4. "/>
      <w:lvlJc w:val="left"/>
      <w:pPr>
        <w:tabs>
          <w:tab w:val="left" w:pos="0"/>
        </w:tabs>
        <w:ind w:left="0" w:firstLine="737"/>
      </w:pPr>
      <w:rPr>
        <w:rFonts w:hint="eastAsia" w:ascii="宋体" w:hAnsi="宋体" w:eastAsia="宋体" w:cs="宋体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abstractNum w:abstractNumId="3">
    <w:nsid w:val="F828C6B1"/>
    <w:multiLevelType w:val="singleLevel"/>
    <w:tmpl w:val="F828C6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D74F9DD"/>
    <w:multiLevelType w:val="singleLevel"/>
    <w:tmpl w:val="0D74F9D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6D09C73"/>
    <w:multiLevelType w:val="singleLevel"/>
    <w:tmpl w:val="56D09C7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6F5CE3DE"/>
    <w:multiLevelType w:val="singleLevel"/>
    <w:tmpl w:val="6F5CE3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6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2B1E3C"/>
    <w:rsid w:val="006A3FAF"/>
    <w:rsid w:val="03A83429"/>
    <w:rsid w:val="03D65C6C"/>
    <w:rsid w:val="06FE0D3E"/>
    <w:rsid w:val="074E7E2C"/>
    <w:rsid w:val="0A7A4271"/>
    <w:rsid w:val="0CDF00AF"/>
    <w:rsid w:val="0DD47400"/>
    <w:rsid w:val="0E6E073D"/>
    <w:rsid w:val="11046E88"/>
    <w:rsid w:val="122B1E3C"/>
    <w:rsid w:val="1318192F"/>
    <w:rsid w:val="159F785B"/>
    <w:rsid w:val="15A02DBF"/>
    <w:rsid w:val="186A61D7"/>
    <w:rsid w:val="1C5521D0"/>
    <w:rsid w:val="24821223"/>
    <w:rsid w:val="295A1CB0"/>
    <w:rsid w:val="2BDE333A"/>
    <w:rsid w:val="2DB859DB"/>
    <w:rsid w:val="2F6A6791"/>
    <w:rsid w:val="31E008DD"/>
    <w:rsid w:val="3232227F"/>
    <w:rsid w:val="350D7E8E"/>
    <w:rsid w:val="36471516"/>
    <w:rsid w:val="36DC69AA"/>
    <w:rsid w:val="3B72523B"/>
    <w:rsid w:val="3C616D21"/>
    <w:rsid w:val="3E9F0BA2"/>
    <w:rsid w:val="3F2503B2"/>
    <w:rsid w:val="404845F5"/>
    <w:rsid w:val="43F71997"/>
    <w:rsid w:val="48417166"/>
    <w:rsid w:val="4E5532F2"/>
    <w:rsid w:val="4EAB58D8"/>
    <w:rsid w:val="4F6C1BB2"/>
    <w:rsid w:val="52E877B5"/>
    <w:rsid w:val="55676FFC"/>
    <w:rsid w:val="57F2240B"/>
    <w:rsid w:val="58DF4C17"/>
    <w:rsid w:val="5A614065"/>
    <w:rsid w:val="5BCA1362"/>
    <w:rsid w:val="5C793AB5"/>
    <w:rsid w:val="639A0EF8"/>
    <w:rsid w:val="69860A62"/>
    <w:rsid w:val="6D535020"/>
    <w:rsid w:val="700D0598"/>
    <w:rsid w:val="70AB6009"/>
    <w:rsid w:val="75CA6D89"/>
    <w:rsid w:val="7663769B"/>
    <w:rsid w:val="76835EFD"/>
    <w:rsid w:val="78DF3799"/>
    <w:rsid w:val="792F0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left="1050" w:leftChars="50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numPr>
        <w:ilvl w:val="0"/>
        <w:numId w:val="1"/>
      </w:numPr>
      <w:spacing w:before="123" w:beforeAutospacing="1" w:afterAutospacing="1"/>
      <w:ind w:leftChars="0" w:firstLine="400"/>
      <w:jc w:val="left"/>
      <w:outlineLvl w:val="0"/>
    </w:pPr>
    <w:rPr>
      <w:rFonts w:hint="eastAsia" w:ascii="Times New Roman" w:hAnsi="Times New Roman" w:cs="Times New Roman" w:eastAsiaTheme="majorEastAsia"/>
      <w:b/>
      <w:kern w:val="44"/>
      <w:sz w:val="32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ind w:leftChars="0" w:firstLine="400"/>
      <w:outlineLvl w:val="1"/>
    </w:pPr>
    <w:rPr>
      <w:rFonts w:asciiTheme="majorAscii" w:hAnsiTheme="majorAscii" w:eastAsiaTheme="majorEastAsia" w:cstheme="majorBidi"/>
      <w:b/>
      <w:bCs/>
      <w:sz w:val="28"/>
      <w:szCs w:val="32"/>
    </w:rPr>
  </w:style>
  <w:style w:type="paragraph" w:styleId="4">
    <w:name w:val="heading 3"/>
    <w:basedOn w:val="1"/>
    <w:next w:val="1"/>
    <w:link w:val="13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240" w:lineRule="auto"/>
      <w:ind w:leftChars="0" w:firstLine="567"/>
      <w:outlineLvl w:val="2"/>
    </w:pPr>
    <w:rPr>
      <w:b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0" w:leftChars="0" w:right="210" w:rightChars="100" w:firstLine="737"/>
      <w:outlineLvl w:val="3"/>
    </w:pPr>
    <w:rPr>
      <w:rFonts w:ascii="Arial" w:hAnsi="Arial"/>
      <w:b/>
      <w:sz w:val="24"/>
    </w:rPr>
  </w:style>
  <w:style w:type="character" w:default="1" w:styleId="9">
    <w:name w:val="Default Paragraph Font"/>
    <w:semiHidden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3">
    <w:name w:val="标题 3 Char"/>
    <w:link w:val="4"/>
    <w:qFormat/>
    <w:uiPriority w:val="0"/>
    <w:rPr>
      <w:rFonts w:asciiTheme="minorAscii" w:hAnsiTheme="minorAscii" w:eastAsiaTheme="minorEastAsia"/>
      <w:b/>
      <w:sz w:val="24"/>
    </w:rPr>
  </w:style>
  <w:style w:type="character" w:customStyle="1" w:styleId="14">
    <w:name w:val="标题 1 Char"/>
    <w:link w:val="2"/>
    <w:qFormat/>
    <w:uiPriority w:val="0"/>
    <w:rPr>
      <w:rFonts w:hint="eastAsia" w:ascii="Times New Roman" w:hAnsi="Times New Roman" w:cs="Times New Roman" w:eastAsiaTheme="majorEastAsia"/>
      <w:b/>
      <w:kern w:val="44"/>
      <w:sz w:val="32"/>
      <w:szCs w:val="4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7" Type="http://schemas.openxmlformats.org/officeDocument/2006/relationships/fontTable" Target="fontTable.xml"/><Relationship Id="rId86" Type="http://schemas.openxmlformats.org/officeDocument/2006/relationships/numbering" Target="numbering.xml"/><Relationship Id="rId85" Type="http://schemas.openxmlformats.org/officeDocument/2006/relationships/customXml" Target="../customXml/item1.xml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jpeg"/><Relationship Id="rId81" Type="http://schemas.openxmlformats.org/officeDocument/2006/relationships/image" Target="media/image76.jpe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jpeg"/><Relationship Id="rId78" Type="http://schemas.openxmlformats.org/officeDocument/2006/relationships/image" Target="media/image73.png"/><Relationship Id="rId77" Type="http://schemas.openxmlformats.org/officeDocument/2006/relationships/image" Target="media/image72.jpe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BL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2</Pages>
  <Words>291</Words>
  <Characters>576</Characters>
  <Lines>0</Lines>
  <Paragraphs>0</Paragraphs>
  <TotalTime>871</TotalTime>
  <ScaleCrop>false</ScaleCrop>
  <LinksUpToDate>false</LinksUpToDate>
  <CharactersWithSpaces>605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2018-08-01T03:30:00Z</dcterms:created>
  <dc:creator>ZBL</dc:creator>
  <cp:lastModifiedBy>ZBL</cp:lastModifiedBy>
  <dcterms:modified xsi:type="dcterms:W3CDTF">2018-08-30T09:04:33Z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