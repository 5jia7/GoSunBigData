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高创集群</w:t>
      </w:r>
      <w:r>
        <w:rPr>
          <w:rFonts w:hint="eastAsia" w:asciiTheme="majorEastAsia" w:hAnsiTheme="majorEastAsia" w:cstheme="majorEastAsia"/>
          <w:lang w:val="en-US" w:eastAsia="zh-CN"/>
        </w:rPr>
        <w:t>&amp;项目部署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指导书</w:t>
      </w: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分布式集群搭建</w:t>
      </w:r>
    </w:p>
    <w:p>
      <w:pPr>
        <w:pStyle w:val="3"/>
        <w:ind w:left="0" w:leftChars="0" w:firstLine="400" w:firstLineChars="0"/>
      </w:pPr>
      <w:r>
        <w:rPr>
          <w:rFonts w:hint="eastAsia"/>
          <w:lang w:val="en-US" w:eastAsia="zh-CN"/>
        </w:rPr>
        <w:t>机器</w:t>
      </w:r>
      <w:r>
        <w:rPr>
          <w:rFonts w:hint="eastAsia"/>
        </w:rPr>
        <w:t>准备</w:t>
      </w:r>
    </w:p>
    <w:p>
      <w:r>
        <w:t>准备机器</w:t>
      </w:r>
      <w:r>
        <w:rPr>
          <w:rFonts w:hint="eastAsia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</w:rPr>
        <w:t>以3 台机器为例）</w:t>
      </w:r>
    </w:p>
    <w:tbl>
      <w:tblPr>
        <w:tblStyle w:val="12"/>
        <w:tblW w:w="4920" w:type="dxa"/>
        <w:tblInd w:w="2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主机名（hostname）</w:t>
            </w:r>
          </w:p>
        </w:tc>
        <w:tc>
          <w:tcPr>
            <w:tcW w:w="2153" w:type="dxa"/>
          </w:tcPr>
          <w:p>
            <w:pPr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s181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s182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s183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172.18.18.183</w:t>
            </w:r>
          </w:p>
        </w:tc>
      </w:tr>
    </w:tbl>
    <w:p/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：本指导书中所有与ip相关的配置均为此3台机器，部署时请根据实际情况配置</w:t>
      </w:r>
    </w:p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当前有2个分支（master和2.3.0），文件夹名为出包的时间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0454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注意：系统自带的hosts配置不要删除！！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172.18.18.181 s181 hzgc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172.18.18.182 s182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172.18.18.183 s183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827405"/>
            <wp:effectExtent l="0" t="0" r="1524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修改集群安装配置文件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进入/ClusterBuildScripts/conf目录，修改cluster_conf.properties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注意：分布式集群， ISLOCAL选项必须为no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本地模式集群，ISLOCAL选项必须为yes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虚拟机集群，根据虚拟机配置决定ISMINICLUSTER选项是否为yes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执行环境部署脚本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installEnv.sh包含：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在当前节点上安装sshpass，dos2unix工具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所有节点上安装expect工具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配置所有节点（集群节点和ftp节点）间的免密登录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分发/etc/hosts文件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删除原有环境变量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关闭所有节点的防火墙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lang w:val="en-US" w:eastAsia="zh-CN"/>
        </w:rPr>
        <w:t>若是脚本安装出错，根据报错情况解决后重新执行脚本即可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若是安装出错会中断脚本执行，根据报错解决后重新执行命令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/opt/ClusterBuildScripts/service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使用spark jdbc</w:t>
      </w:r>
    </w:p>
    <w:p>
      <w:r>
        <w:t>第一次使用spark请先在hdfs创建</w:t>
      </w:r>
      <w:bookmarkStart w:id="0" w:name="OLE_LINK7"/>
      <w:r>
        <w:t>sparkJobHistory</w:t>
      </w:r>
      <w:bookmarkEnd w:id="0"/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启动thriftserver服务</w:t>
      </w:r>
    </w:p>
    <w:p>
      <w:bookmarkStart w:id="1" w:name="OLE_LINK6"/>
      <w:r>
        <w:t>进入到/opt/ClusterBuildScripts/service目录下执行sh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bookmarkEnd w:id="1"/>
    <w:p>
      <w:pPr>
        <w:pStyle w:val="5"/>
        <w:ind w:left="0" w:leftChars="0" w:firstLine="737" w:firstLineChars="0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https://172.18.18.1</w:t>
      </w:r>
      <w:r>
        <w:rPr>
          <w:rStyle w:val="10"/>
          <w:rFonts w:hint="eastAsia"/>
          <w:lang w:val="en-US" w:eastAsia="zh-CN"/>
        </w:rPr>
        <w:t>81</w:t>
      </w:r>
      <w:r>
        <w:rPr>
          <w:rStyle w:val="10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Azkaban服务检查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Sparkjobhistory服务检查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修改扩展配置文件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执行扩展节点服务部署脚本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启动扩展节点服务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expand/service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小型化集群搭建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机器准备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准备一个机器</w:t>
      </w:r>
    </w:p>
    <w:tbl>
      <w:tblPr>
        <w:tblStyle w:val="12"/>
        <w:tblW w:w="5325" w:type="dxa"/>
        <w:tblInd w:w="2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tabs>
                <w:tab w:val="left" w:pos="661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主机名(Hostname)</w:t>
            </w:r>
          </w:p>
        </w:tc>
        <w:tc>
          <w:tcPr>
            <w:tcW w:w="28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s186</w:t>
            </w:r>
          </w:p>
        </w:tc>
        <w:tc>
          <w:tcPr>
            <w:tcW w:w="2861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172.18.18.186</w:t>
            </w:r>
          </w:p>
        </w:tc>
      </w:tr>
    </w:tbl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登录服务器/虚拟机，从出包目录获取安装包，根据出的版本和时间自取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envInstall_local.sh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envInstall_local.sh包含：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本节点上安装sshpass，dos2unix，expect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删除环境变量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进入bin目录，执行集群部署脚本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compentInstall_local.sh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compentInstall_local.sh包含：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安装JDK，scala，mysql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安装Hadoop，HBase，Zookeeper，Spark，Phoenix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安装Rocketmq，azkaban，ElasticSearch，Kinaba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进入单节点组件启停目录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项目部署</w:t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4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69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</w:t>
      </w:r>
      <w:bookmarkStart w:id="2" w:name="OLE_LINK1"/>
      <w:r>
        <w:rPr>
          <w:rFonts w:hint="eastAsia"/>
          <w:lang w:val="en-US" w:eastAsia="zh-CN"/>
        </w:rPr>
        <w:t>http://172.18.18.181:9200/dynamic?pretty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7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https://172.18.18.103:8443</w:t>
      </w:r>
      <w:r>
        <w:rPr>
          <w:rStyle w:val="10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8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80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8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8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7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77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81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face目录：alarm，peoplemanager，dispatch，dynRepo，staRepo，</w:t>
      </w:r>
      <w:bookmarkStart w:id="3" w:name="OLE_LINK2"/>
      <w:r>
        <w:rPr>
          <w:rFonts w:hint="eastAsia"/>
          <w:lang w:val="en-US" w:eastAsia="zh-CN"/>
        </w:rPr>
        <w:t>dynperson，dyncar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  <w:bookmarkStart w:id="4" w:name="_GoBack"/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alarm，peoplemanager，dispatch，dynRepo，face，staRepo，visual，dynperson，dyncar服务启动与上面步骤类似(服务启动完成后jps查看下对应的服务进程是否启动成功)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6A3FAF"/>
    <w:rsid w:val="03A83429"/>
    <w:rsid w:val="03D65C6C"/>
    <w:rsid w:val="06FE0D3E"/>
    <w:rsid w:val="074E7E2C"/>
    <w:rsid w:val="0A7A4271"/>
    <w:rsid w:val="0CDF00AF"/>
    <w:rsid w:val="0DD47400"/>
    <w:rsid w:val="0E6E073D"/>
    <w:rsid w:val="11046E88"/>
    <w:rsid w:val="122B1E3C"/>
    <w:rsid w:val="1318192F"/>
    <w:rsid w:val="159F785B"/>
    <w:rsid w:val="15A02DBF"/>
    <w:rsid w:val="186A61D7"/>
    <w:rsid w:val="1C5521D0"/>
    <w:rsid w:val="24821223"/>
    <w:rsid w:val="295A1CB0"/>
    <w:rsid w:val="2BDE333A"/>
    <w:rsid w:val="2DB859DB"/>
    <w:rsid w:val="2F6A6791"/>
    <w:rsid w:val="31E008DD"/>
    <w:rsid w:val="3232227F"/>
    <w:rsid w:val="350D7E8E"/>
    <w:rsid w:val="36471516"/>
    <w:rsid w:val="36DC69AA"/>
    <w:rsid w:val="3B72523B"/>
    <w:rsid w:val="3C616D21"/>
    <w:rsid w:val="3E9F0BA2"/>
    <w:rsid w:val="3F2503B2"/>
    <w:rsid w:val="404845F5"/>
    <w:rsid w:val="43F71997"/>
    <w:rsid w:val="48417166"/>
    <w:rsid w:val="4E5532F2"/>
    <w:rsid w:val="4EAB58D8"/>
    <w:rsid w:val="4F6C1BB2"/>
    <w:rsid w:val="52E877B5"/>
    <w:rsid w:val="55676FFC"/>
    <w:rsid w:val="57F2240B"/>
    <w:rsid w:val="58DF4C17"/>
    <w:rsid w:val="5A614065"/>
    <w:rsid w:val="5BCA1362"/>
    <w:rsid w:val="5C793AB5"/>
    <w:rsid w:val="639A0EF8"/>
    <w:rsid w:val="67463719"/>
    <w:rsid w:val="69860A62"/>
    <w:rsid w:val="6D535020"/>
    <w:rsid w:val="700D0598"/>
    <w:rsid w:val="70AB6009"/>
    <w:rsid w:val="75CA6D89"/>
    <w:rsid w:val="7663769B"/>
    <w:rsid w:val="76835EFD"/>
    <w:rsid w:val="78DF3799"/>
    <w:rsid w:val="792F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123" w:beforeAutospacing="1" w:afterAutospacing="1"/>
      <w:ind w:leftChars="0" w:firstLine="40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 w:firstLine="400"/>
      <w:outlineLvl w:val="1"/>
    </w:pPr>
    <w:rPr>
      <w:rFonts w:asciiTheme="majorAscii" w:hAnsiTheme="majorAsci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Chars="0" w:firstLine="567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leftChars="0" w:right="210" w:rightChars="100" w:firstLine="737"/>
      <w:outlineLvl w:val="3"/>
    </w:pPr>
    <w:rPr>
      <w:rFonts w:ascii="Arial" w:hAnsi="Arial"/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3 Char"/>
    <w:link w:val="4"/>
    <w:qFormat/>
    <w:uiPriority w:val="0"/>
    <w:rPr>
      <w:rFonts w:asciiTheme="minorAscii" w:hAnsiTheme="minorAscii" w:eastAsiaTheme="minorEastAsia"/>
      <w:b/>
      <w:sz w:val="24"/>
    </w:rPr>
  </w:style>
  <w:style w:type="character" w:customStyle="1" w:styleId="14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pn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291</Words>
  <Characters>576</Characters>
  <Lines>0</Lines>
  <Paragraphs>0</Paragraphs>
  <TotalTime>1</TotalTime>
  <ScaleCrop>false</ScaleCrop>
  <LinksUpToDate>false</LinksUpToDate>
  <CharactersWithSpaces>605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2018-08-01T03:30:00Z</dcterms:created>
  <dc:creator>ZBL</dc:creator>
  <cp:lastModifiedBy>ZBL</cp:lastModifiedBy>
  <dcterms:modified xsi:type="dcterms:W3CDTF">2018-09-06T09:06:11Z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