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 w:leftChars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高创集群</w:t>
      </w:r>
      <w:r>
        <w:rPr>
          <w:rFonts w:hint="eastAsia" w:asciiTheme="majorEastAsia" w:hAnsiTheme="majorEastAsia" w:cstheme="majorEastAsia"/>
          <w:lang w:val="en-US" w:eastAsia="zh-CN"/>
        </w:rPr>
        <w:t>&amp;项目部署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指导书</w:t>
      </w: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分布式集群搭建</w:t>
      </w:r>
    </w:p>
    <w:p>
      <w:pPr>
        <w:pStyle w:val="3"/>
        <w:ind w:left="0" w:leftChars="0" w:firstLine="400" w:firstLineChars="0"/>
      </w:pPr>
      <w:r>
        <w:rPr>
          <w:rFonts w:hint="eastAsia"/>
          <w:lang w:val="en-US" w:eastAsia="zh-CN"/>
        </w:rPr>
        <w:t>机器</w:t>
      </w:r>
      <w:r>
        <w:rPr>
          <w:rFonts w:hint="eastAsia"/>
        </w:rPr>
        <w:t>准备</w:t>
      </w:r>
    </w:p>
    <w:p>
      <w:r>
        <w:t>准备机器</w:t>
      </w:r>
      <w:r>
        <w:rPr>
          <w:rFonts w:hint="eastAsia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</w:rPr>
        <w:t>以3 台机器为例）</w:t>
      </w:r>
    </w:p>
    <w:tbl>
      <w:tblPr>
        <w:tblStyle w:val="12"/>
        <w:tblW w:w="4920" w:type="dxa"/>
        <w:tblInd w:w="2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主机名（hostname）</w:t>
            </w:r>
          </w:p>
        </w:tc>
        <w:tc>
          <w:tcPr>
            <w:tcW w:w="2153" w:type="dxa"/>
          </w:tcPr>
          <w:p>
            <w:pPr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s181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s182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s183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172.18.18.183</w:t>
            </w:r>
          </w:p>
        </w:tc>
      </w:tr>
    </w:tbl>
    <w:p/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：本指导书中所有与ip相关的配置均为此3台机器，部署时请根据实际情况配置</w:t>
      </w:r>
    </w:p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  <w:bookmarkStart w:id="3" w:name="_GoBack"/>
      <w:bookmarkEnd w:id="3"/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当前有2个分支（master和2.3.0），文件夹名为出包的时间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0454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注意：系统自带的hosts配置不要删除！！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172.18.18.181 s181 hzgc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172.18.18.182 s182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172.18.18.183 s183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827405"/>
            <wp:effectExtent l="0" t="0" r="1524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修改集群安装配置文件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进入/ClusterBuildScripts/conf目录，修改cluster_conf.properties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注意：分布式集群， ISLOCAL选项必须为no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本地模式集群，ISLOCAL选项必须为yes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虚拟机集群，根据虚拟机配置决定ISMINICLUSTER选项是否为yes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cluster_conf.properties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执行环境部署脚本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installEnv.sh包含：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在当前节点上安装sshpass，dos2unix工具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所有节点上安装expect工具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配置所有节点（集群节点和ftp节点）间的免密登录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分发/etc/hosts文件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删除原有环境变量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关闭所有节点的防火墙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lang w:val="en-US" w:eastAsia="zh-CN"/>
        </w:rPr>
        <w:t>若是脚本安装出错，根据报错情况解决后重新执行脚本即可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执行组件安装脚本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installCompent.sh包含：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检查selinux状态，若为enabled，会提示用户需改为disabled，并中断脚本执行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重启机器后再执行installCompent.sh即可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安装并配置mysql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配置组件的日志目录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根据集群类型和机器配置调整yarn的相关配置项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若是安装出错会中断脚本执行，根据报错解决后重新执行命令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进入服务脚本目录，执行对应服务的启动停止脚本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第一次启动时执行hadoopFormat.sh，停止后启动执行hadoopStart.sh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hadoopFormat.sh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 hiveStart.sh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启动kafka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default"/>
        </w:rPr>
        <w:t>/opt/ClusterBuildScripts/service</w:t>
      </w:r>
    </w:p>
    <w:p>
      <w:pPr>
        <w:rPr>
          <w:rFonts w:hint="default"/>
        </w:rPr>
      </w:pPr>
      <w:r>
        <w:rPr>
          <w:rFonts w:hint="default"/>
        </w:rPr>
        <w:t>sh kafkaStart.sh</w:t>
      </w:r>
    </w:p>
    <w:p>
      <w:pPr>
        <w:rPr>
          <w:rFonts w:hint="eastAsia" w:ascii="Times New Roman" w:hAnsi="Times New Roman" w:cs="Times New Roman" w:eastAsia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脚本输出如下</w:t>
      </w:r>
      <w:r>
        <w:rPr>
          <w:rFonts w:hint="eastAsia" w:ascii="Times New Roman" w:hAnsi="Times New Roman" w:cs="Times New Roman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使用spark jdbc</w:t>
      </w:r>
    </w:p>
    <w:p>
      <w:r>
        <w:t>第一次使用spark请先在hdfs创建</w:t>
      </w:r>
      <w:bookmarkStart w:id="0" w:name="OLE_LINK7"/>
      <w:r>
        <w:t>sparkJobHistory</w:t>
      </w:r>
      <w:bookmarkEnd w:id="0"/>
    </w:p>
    <w:p>
      <w:r>
        <w:t>/opt/hzgc/bigdata/Hadoop/hadoop/bin/hdfs dfs -mkdir /sparkJobHistory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启动thriftserver服务</w:t>
      </w:r>
    </w:p>
    <w:p>
      <w:bookmarkStart w:id="1" w:name="OLE_LINK6"/>
      <w:r>
        <w:t>进入到/opt/ClusterBuildScripts/service目录下执行sh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bookmarkEnd w:id="1"/>
    <w:p>
      <w:pPr>
        <w:pStyle w:val="5"/>
        <w:ind w:left="0" w:leftChars="0" w:firstLine="737" w:firstLineChars="0"/>
      </w:pPr>
      <w:r>
        <w:rPr>
          <w:rFonts w:hint="eastAsia"/>
        </w:rPr>
        <w:t>启动Haproxy</w:t>
      </w:r>
    </w:p>
    <w:p>
      <w:pPr>
        <w:rPr>
          <w:rFonts w:hint="eastAsia"/>
        </w:rPr>
      </w:pPr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一般为第二个节点，如</w:t>
      </w:r>
      <w:r>
        <w:rPr>
          <w:rFonts w:hint="eastAsia"/>
        </w:rPr>
        <w:t>s1</w:t>
      </w:r>
      <w:r>
        <w:rPr>
          <w:rFonts w:hint="eastAsia"/>
          <w:lang w:val="en-US" w:eastAsia="zh-CN"/>
        </w:rPr>
        <w:t>82</w:t>
      </w:r>
      <w:r>
        <w:rPr>
          <w:rFonts w:hint="eastAsia"/>
        </w:rPr>
        <w:t>），（在任意目录下均可）</w:t>
      </w:r>
    </w:p>
    <w:p>
      <w:pPr>
        <w:rPr>
          <w:rFonts w:hint="eastAsia"/>
        </w:rPr>
      </w:pPr>
      <w:r>
        <w:rPr>
          <w:rFonts w:hint="eastAsia"/>
        </w:rPr>
        <w:t>service haproxy start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在浏览器上验证是否启动：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172.18.18.106:8099/stats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  <w:lang w:val="en-US" w:eastAsia="zh-CN"/>
        </w:rPr>
        <w:t>172.18.18.183</w:t>
      </w:r>
      <w:r>
        <w:rPr>
          <w:rFonts w:hint="eastAsia"/>
        </w:rPr>
        <w:t>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kibana</w:t>
      </w:r>
      <w:r>
        <w:rPr>
          <w:rFonts w:hint="eastAsia"/>
        </w:rPr>
        <w:t>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"http://172.18.18.181:5601/"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http://172.18.18.181:5601/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</w:t>
      </w:r>
      <w:r>
        <w:rPr>
          <w:rFonts w:hint="eastAsia"/>
          <w:lang w:val="en-US" w:eastAsia="zh-CN"/>
        </w:rPr>
        <w:t>Azkaban(在安装mysql所在节点启动)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"https://172.18.18.105:8443/stats"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https://172.18.18.1</w:t>
      </w:r>
      <w:r>
        <w:rPr>
          <w:rStyle w:val="10"/>
          <w:rFonts w:hint="eastAsia"/>
          <w:lang w:val="en-US" w:eastAsia="zh-CN"/>
        </w:rPr>
        <w:t>81</w:t>
      </w:r>
      <w:r>
        <w:rPr>
          <w:rStyle w:val="10"/>
          <w:rFonts w:hint="eastAsia"/>
        </w:rPr>
        <w:t>:8443/stats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   密码：admin</w:t>
      </w:r>
    </w:p>
    <w:p>
      <w:pPr>
        <w:rPr>
          <w:rFonts w:hint="eastAsia"/>
        </w:rPr>
      </w:pPr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</w:t>
      </w:r>
      <w:r>
        <w:rPr>
          <w:rFonts w:hint="eastAsia"/>
          <w:lang w:val="en-US" w:eastAsia="zh-CN"/>
        </w:rPr>
        <w:t>op</w:t>
      </w:r>
      <w:r>
        <w:rPr>
          <w:rFonts w:hint="eastAsia"/>
        </w:rPr>
        <w:t>.sh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停止hive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停止hadoop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Kill -9 pid(进程号)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进入服务检查目录，执行对应服务的进程检查脚本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Azkaban服务检查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 azkaban_healthchk.sh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Sparkjobhistory服务检查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sparkJobhistory_healthchk.sh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Thriftserver服务检查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thriftServer_healthchk.sh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修改扩展配置文件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expand_conf.properties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172.18.18.184 s184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172.18.18.185 s185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expandEnv.sh包含：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扩展节点安装dos2unix，expect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配置原有节点和新增节点的免密登录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分发新的host文件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删除扩展节点上的原有环境变量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关闭扩展节点防火墙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在扩展节点上安装jdk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执行扩展节点服务部署脚本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expendCompent.sh包含：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安装hadoop中的datanode，resourcemanager服务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安装zookeeper服务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安装hbase中的regionserver服务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安装hive，kafka，scala，spark，rocketmq，es服务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配置环境变量和服务启动目录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将节点上服务安装情况同步到主配置文件cluster_conf.properties中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启动扩展节点服务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进入扩展节点服务启动目录，执行服务启动脚本（若在目录下没有找到对应服务的启动脚本，则说明该服务需要集群重启生效）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expand/service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启动datanode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start_datanode.sh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start_es.sh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start_hive.sh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启动nodemanager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start_nodemanager.sh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start_rocketmq.sh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小型化集群搭建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机器准备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准备一个机器</w:t>
      </w:r>
    </w:p>
    <w:tbl>
      <w:tblPr>
        <w:tblStyle w:val="12"/>
        <w:tblW w:w="5325" w:type="dxa"/>
        <w:tblInd w:w="25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8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464" w:type="dxa"/>
          </w:tcPr>
          <w:p>
            <w:pPr>
              <w:tabs>
                <w:tab w:val="left" w:pos="661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主机名(Hostname)</w:t>
            </w:r>
          </w:p>
        </w:tc>
        <w:tc>
          <w:tcPr>
            <w:tcW w:w="28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s186</w:t>
            </w:r>
          </w:p>
        </w:tc>
        <w:tc>
          <w:tcPr>
            <w:tcW w:w="2861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172.18.18.186</w:t>
            </w:r>
          </w:p>
        </w:tc>
      </w:tr>
    </w:tbl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登录服务器/虚拟机，从出包目录获取安装包，根据出的版本和时间自取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r>
        <w:drawing>
          <wp:inline distT="0" distB="0" distL="114300" distR="114300">
            <wp:extent cx="5269230" cy="80454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envInstall_local.sh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envInstall_local.sh包含：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本节点上安装sshpass，dos2unix，expect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配置免密登录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删除环境变量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进入bin目录，执行集群部署脚本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compentInstall_local.sh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compentInstall_local.sh包含：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安装JDK，scala，mysql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安装Hadoop，HBase，Zookeeper，Spark，Phoenix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安装Rocketmq，azkaban，ElasticSearch，Kinaba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进入单节点组件启停目录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azkabanStop_local.sh</w:t>
      </w:r>
    </w:p>
    <w:p>
      <w:r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项目部署</w:t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部署算法库</w:t>
      </w:r>
    </w:p>
    <w:p>
      <w:pPr>
        <w:pStyle w:val="4"/>
        <w:rPr>
          <w:lang w:val="en-US"/>
        </w:rPr>
      </w:pPr>
      <w:r>
        <w:rPr>
          <w:rFonts w:hint="eastAsia"/>
          <w:lang w:val="en-US" w:eastAsia="zh-CN"/>
        </w:rPr>
        <w:t>分发配置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添加加密狗</w:t>
      </w:r>
    </w:p>
    <w:p>
      <w:pPr>
        <w:pStyle w:val="4"/>
      </w:pPr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配置算法库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部署Collect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修改FTP配置文件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69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部署GoSunBigData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CLuster模块（建表，验证，启动job）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</w:t>
      </w:r>
      <w:bookmarkStart w:id="2" w:name="OLE_LINK1"/>
      <w:r>
        <w:rPr>
          <w:rFonts w:hint="eastAsia"/>
          <w:lang w:val="en-US" w:eastAsia="zh-CN"/>
        </w:rPr>
        <w:t>http://172.18.18.181:9200/dynamic?pretty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79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https://172.18.18.103:8443</w:t>
      </w:r>
      <w:r>
        <w:rPr>
          <w:rStyle w:val="10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8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80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82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83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7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77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81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face目录：alarm，clustering，dispatch，dynRepo，staRepo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alarm，clustering，dispatch，dynRepo，face，staRepo，visual服务启动与上面步骤类似(服务启动完成后jps查看下对应的服务进程是否启动成功)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6A3FAF"/>
    <w:rsid w:val="03A83429"/>
    <w:rsid w:val="03D65C6C"/>
    <w:rsid w:val="06FE0D3E"/>
    <w:rsid w:val="074E7E2C"/>
    <w:rsid w:val="0A7A4271"/>
    <w:rsid w:val="0CDF00AF"/>
    <w:rsid w:val="0DD47400"/>
    <w:rsid w:val="0E6E073D"/>
    <w:rsid w:val="11046E88"/>
    <w:rsid w:val="122B1E3C"/>
    <w:rsid w:val="1318192F"/>
    <w:rsid w:val="159F785B"/>
    <w:rsid w:val="15A02DBF"/>
    <w:rsid w:val="1C5521D0"/>
    <w:rsid w:val="24821223"/>
    <w:rsid w:val="295A1CB0"/>
    <w:rsid w:val="2BDE333A"/>
    <w:rsid w:val="2DB859DB"/>
    <w:rsid w:val="2F6A6791"/>
    <w:rsid w:val="31E008DD"/>
    <w:rsid w:val="3232227F"/>
    <w:rsid w:val="36471516"/>
    <w:rsid w:val="36DC69AA"/>
    <w:rsid w:val="3B72523B"/>
    <w:rsid w:val="3C616D21"/>
    <w:rsid w:val="3E9F0BA2"/>
    <w:rsid w:val="3F2503B2"/>
    <w:rsid w:val="404845F5"/>
    <w:rsid w:val="43F71997"/>
    <w:rsid w:val="48417166"/>
    <w:rsid w:val="4E5532F2"/>
    <w:rsid w:val="4EAB58D8"/>
    <w:rsid w:val="4F6C1BB2"/>
    <w:rsid w:val="52E877B5"/>
    <w:rsid w:val="55676FFC"/>
    <w:rsid w:val="57F2240B"/>
    <w:rsid w:val="58DF4C17"/>
    <w:rsid w:val="5A614065"/>
    <w:rsid w:val="5BCA1362"/>
    <w:rsid w:val="5C793AB5"/>
    <w:rsid w:val="639A0EF8"/>
    <w:rsid w:val="69860A62"/>
    <w:rsid w:val="6D535020"/>
    <w:rsid w:val="700D0598"/>
    <w:rsid w:val="70AB6009"/>
    <w:rsid w:val="75CA6D89"/>
    <w:rsid w:val="7663769B"/>
    <w:rsid w:val="76835EFD"/>
    <w:rsid w:val="78DF3799"/>
    <w:rsid w:val="792F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123" w:beforeAutospacing="1" w:afterAutospacing="1"/>
      <w:ind w:leftChars="0" w:firstLine="40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 w:firstLine="400"/>
      <w:outlineLvl w:val="1"/>
    </w:pPr>
    <w:rPr>
      <w:rFonts w:asciiTheme="majorAscii" w:hAnsiTheme="majorAsci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Chars="0" w:firstLine="567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leftChars="0" w:right="210" w:rightChars="100" w:firstLine="737"/>
      <w:outlineLvl w:val="3"/>
    </w:pPr>
    <w:rPr>
      <w:rFonts w:ascii="Arial" w:hAnsi="Arial"/>
      <w:b/>
      <w:sz w:val="24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3 Char"/>
    <w:link w:val="4"/>
    <w:qFormat/>
    <w:uiPriority w:val="0"/>
    <w:rPr>
      <w:rFonts w:asciiTheme="minorAscii" w:hAnsiTheme="minorAscii" w:eastAsiaTheme="minorEastAsia"/>
      <w:b/>
      <w:sz w:val="24"/>
    </w:rPr>
  </w:style>
  <w:style w:type="character" w:customStyle="1" w:styleId="14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pn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291</Words>
  <Characters>576</Characters>
  <Lines>0</Lines>
  <Paragraphs>0</Paragraphs>
  <TotalTime>834</TotalTime>
  <ScaleCrop>false</ScaleCrop>
  <LinksUpToDate>false</LinksUpToDate>
  <CharactersWithSpaces>605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2018-08-01T03:30:00Z</dcterms:created>
  <dc:creator>ZBL</dc:creator>
  <cp:lastModifiedBy>ZBL</cp:lastModifiedBy>
  <dcterms:modified xsi:type="dcterms:W3CDTF">2018-08-21T02:06:49Z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